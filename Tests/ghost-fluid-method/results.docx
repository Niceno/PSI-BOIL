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29D6" w:rsidRDefault="007929D6">
      <w:r>
        <w:t>100 time step</w:t>
      </w:r>
    </w:p>
    <w:p w:rsidR="007929D6" w:rsidRDefault="007929D6"/>
    <w:p w:rsidR="00DD296F" w:rsidRDefault="00DD296F">
      <w:r>
        <w:t>Without wall</w:t>
      </w:r>
    </w:p>
    <w:p w:rsidR="004A4366" w:rsidRDefault="004A4366">
      <w:r>
        <w:t>CSF</w:t>
      </w:r>
    </w:p>
    <w:p w:rsidR="004A4366" w:rsidRDefault="004A4366">
      <w:r>
        <w:rPr>
          <w:noProof/>
          <w:lang w:eastAsia="ja-JP"/>
        </w:rPr>
        <w:drawing>
          <wp:inline distT="0" distB="0" distL="0" distR="0" wp14:anchorId="630A3FE7" wp14:editId="2613A62B">
            <wp:extent cx="2491200" cy="23868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719" t="7903" r="17240" b="4781"/>
                    <a:stretch/>
                  </pic:blipFill>
                  <pic:spPr bwMode="auto">
                    <a:xfrm>
                      <a:off x="0" y="0"/>
                      <a:ext cx="2491200" cy="238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5FC32A2" wp14:editId="2A48FAAD">
            <wp:extent cx="2516400" cy="239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303" t="7904" r="17032" b="4609"/>
                    <a:stretch/>
                  </pic:blipFill>
                  <pic:spPr bwMode="auto">
                    <a:xfrm>
                      <a:off x="0" y="0"/>
                      <a:ext cx="2516400" cy="239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C1E" w:rsidRDefault="009C3C1E">
      <w:r>
        <w:t>Color function</w:t>
      </w:r>
      <w:r>
        <w:tab/>
      </w:r>
      <w:r>
        <w:tab/>
      </w:r>
      <w:r>
        <w:tab/>
      </w:r>
      <w:r>
        <w:tab/>
      </w:r>
      <w:r>
        <w:tab/>
        <w:t>Pressure</w:t>
      </w:r>
    </w:p>
    <w:p w:rsidR="004A4366" w:rsidRDefault="004A4366">
      <w:proofErr w:type="spellStart"/>
      <w:r>
        <w:t>Umax</w:t>
      </w:r>
      <w:proofErr w:type="spellEnd"/>
      <w:r>
        <w:t>=0.000785495</w:t>
      </w:r>
    </w:p>
    <w:p w:rsidR="004A4366" w:rsidRDefault="004A4366"/>
    <w:p w:rsidR="004A4366" w:rsidRDefault="004A4366">
      <w:r>
        <w:t>GFM</w:t>
      </w:r>
    </w:p>
    <w:p w:rsidR="004A4366" w:rsidRDefault="004A4366">
      <w:r>
        <w:rPr>
          <w:noProof/>
          <w:lang w:eastAsia="ja-JP"/>
        </w:rPr>
        <w:drawing>
          <wp:inline distT="0" distB="0" distL="0" distR="0" wp14:anchorId="2F0883FA" wp14:editId="791B988F">
            <wp:extent cx="2534400" cy="2394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992" t="7389" r="16928" b="4954"/>
                    <a:stretch/>
                  </pic:blipFill>
                  <pic:spPr bwMode="auto">
                    <a:xfrm>
                      <a:off x="0" y="0"/>
                      <a:ext cx="25344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72D561EE" wp14:editId="4EC8953E">
            <wp:extent cx="2527200" cy="2401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200" t="7732" r="16928" b="4437"/>
                    <a:stretch/>
                  </pic:blipFill>
                  <pic:spPr bwMode="auto">
                    <a:xfrm>
                      <a:off x="0" y="0"/>
                      <a:ext cx="2527200" cy="24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C1E" w:rsidRDefault="009C3C1E" w:rsidP="009C3C1E">
      <w:r>
        <w:t>Color function</w:t>
      </w:r>
      <w:r>
        <w:tab/>
      </w:r>
      <w:r>
        <w:tab/>
      </w:r>
      <w:r>
        <w:tab/>
      </w:r>
      <w:r>
        <w:tab/>
      </w:r>
      <w:r>
        <w:tab/>
        <w:t>Pressure</w:t>
      </w:r>
    </w:p>
    <w:p w:rsidR="004A4366" w:rsidRDefault="004A4366">
      <w:pPr>
        <w:spacing w:after="200" w:line="276" w:lineRule="auto"/>
      </w:pPr>
      <w:proofErr w:type="spellStart"/>
      <w:r>
        <w:t>Umax</w:t>
      </w:r>
      <w:proofErr w:type="spellEnd"/>
      <w:r>
        <w:t xml:space="preserve"> = 0.000875163</w:t>
      </w:r>
    </w:p>
    <w:p w:rsidR="009C3C1E" w:rsidRDefault="009C3C1E">
      <w:pPr>
        <w:spacing w:after="200" w:line="276" w:lineRule="auto"/>
      </w:pPr>
      <w:r>
        <w:br w:type="page"/>
      </w:r>
    </w:p>
    <w:p w:rsidR="00DD296F" w:rsidRDefault="00DD296F" w:rsidP="00DD296F">
      <w:r>
        <w:lastRenderedPageBreak/>
        <w:t>With wall</w:t>
      </w:r>
      <w:proofErr w:type="gramStart"/>
      <w:r>
        <w:t xml:space="preserve">,  </w:t>
      </w:r>
      <w:r>
        <w:t>Contact</w:t>
      </w:r>
      <w:proofErr w:type="gramEnd"/>
      <w:r>
        <w:t xml:space="preserve"> angle = 0 deg.</w:t>
      </w:r>
      <w:r w:rsidR="009769FC">
        <w:t>, 100 step</w:t>
      </w:r>
    </w:p>
    <w:p w:rsidR="007929D6" w:rsidRDefault="007929D6">
      <w:r>
        <w:t>CSF</w:t>
      </w:r>
    </w:p>
    <w:p w:rsidR="00F5765F" w:rsidRDefault="007929D6">
      <w:r>
        <w:rPr>
          <w:noProof/>
          <w:lang w:eastAsia="ja-JP"/>
        </w:rPr>
        <w:drawing>
          <wp:inline distT="0" distB="0" distL="0" distR="0" wp14:anchorId="4765A353" wp14:editId="0FEF3884">
            <wp:extent cx="2721600" cy="23688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566" t="7389" r="16305" b="5985"/>
                    <a:stretch/>
                  </pic:blipFill>
                  <pic:spPr bwMode="auto">
                    <a:xfrm>
                      <a:off x="0" y="0"/>
                      <a:ext cx="2721600" cy="236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3C1E">
        <w:t>Pressure distribution</w:t>
      </w:r>
    </w:p>
    <w:p w:rsidR="007929D6" w:rsidRDefault="007929D6">
      <w:proofErr w:type="spellStart"/>
      <w:r>
        <w:t>Umax</w:t>
      </w:r>
      <w:proofErr w:type="spellEnd"/>
      <w:r>
        <w:t xml:space="preserve"> = 0.00241, </w:t>
      </w:r>
      <w:proofErr w:type="spellStart"/>
      <w:r>
        <w:t>Wmin</w:t>
      </w:r>
      <w:proofErr w:type="spellEnd"/>
      <w:r>
        <w:t xml:space="preserve">=0.0020, </w:t>
      </w:r>
      <w:proofErr w:type="spellStart"/>
      <w:r>
        <w:t>Wmax</w:t>
      </w:r>
      <w:proofErr w:type="spellEnd"/>
      <w:r>
        <w:t xml:space="preserve"> = 0.00074</w:t>
      </w:r>
    </w:p>
    <w:p w:rsidR="007929D6" w:rsidRDefault="007929D6">
      <w:r>
        <w:t>GFM</w:t>
      </w:r>
    </w:p>
    <w:p w:rsidR="007929D6" w:rsidRDefault="007929D6">
      <w:r>
        <w:rPr>
          <w:noProof/>
          <w:lang w:eastAsia="ja-JP"/>
        </w:rPr>
        <w:drawing>
          <wp:inline distT="0" distB="0" distL="0" distR="0" wp14:anchorId="0CA392B3" wp14:editId="3E4F8BFF">
            <wp:extent cx="2714400" cy="237240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670" t="7903" r="16305" b="5298"/>
                    <a:stretch/>
                  </pic:blipFill>
                  <pic:spPr bwMode="auto">
                    <a:xfrm>
                      <a:off x="0" y="0"/>
                      <a:ext cx="2714400" cy="23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3C1E" w:rsidRPr="009C3C1E">
        <w:t xml:space="preserve"> </w:t>
      </w:r>
      <w:r w:rsidR="009C3C1E">
        <w:t>Pressure distribution</w:t>
      </w:r>
    </w:p>
    <w:p w:rsidR="007929D6" w:rsidRDefault="007929D6" w:rsidP="007929D6">
      <w:proofErr w:type="spellStart"/>
      <w:r>
        <w:t>Umax</w:t>
      </w:r>
      <w:proofErr w:type="spellEnd"/>
      <w:r>
        <w:t xml:space="preserve"> = 0.00</w:t>
      </w:r>
      <w:r>
        <w:t xml:space="preserve">402, </w:t>
      </w:r>
      <w:proofErr w:type="spellStart"/>
      <w:r>
        <w:t>Wmin</w:t>
      </w:r>
      <w:proofErr w:type="spellEnd"/>
      <w:r>
        <w:t xml:space="preserve">=-0.0048, </w:t>
      </w:r>
      <w:proofErr w:type="spellStart"/>
      <w:r>
        <w:t>Wmax</w:t>
      </w:r>
      <w:proofErr w:type="spellEnd"/>
      <w:r>
        <w:t>=0.00220</w:t>
      </w:r>
    </w:p>
    <w:p w:rsidR="009769FC" w:rsidRDefault="009769FC">
      <w:pPr>
        <w:spacing w:after="200" w:line="276" w:lineRule="auto"/>
      </w:pPr>
      <w:r>
        <w:br w:type="page"/>
      </w:r>
    </w:p>
    <w:p w:rsidR="009769FC" w:rsidRDefault="009769FC" w:rsidP="009769FC">
      <w:r>
        <w:lastRenderedPageBreak/>
        <w:t>With wall</w:t>
      </w:r>
      <w:proofErr w:type="gramStart"/>
      <w:r>
        <w:t>,  Contact</w:t>
      </w:r>
      <w:proofErr w:type="gramEnd"/>
      <w:r>
        <w:t xml:space="preserve"> angle = 0 deg.</w:t>
      </w:r>
      <w:r>
        <w:t>, 30</w:t>
      </w:r>
      <w:r>
        <w:t>00 step</w:t>
      </w:r>
    </w:p>
    <w:p w:rsidR="009769FC" w:rsidRDefault="009769FC"/>
    <w:p w:rsidR="009769FC" w:rsidRDefault="009769FC">
      <w:r>
        <w:t>CSF</w:t>
      </w:r>
    </w:p>
    <w:p w:rsidR="009769FC" w:rsidRDefault="009769FC">
      <w:r>
        <w:rPr>
          <w:noProof/>
          <w:lang w:eastAsia="ja-JP"/>
        </w:rPr>
        <w:drawing>
          <wp:inline distT="0" distB="0" distL="0" distR="0" wp14:anchorId="4B1B4265" wp14:editId="381A6517">
            <wp:extent cx="2563200" cy="2455200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681" t="6873" r="16635" b="3264"/>
                    <a:stretch/>
                  </pic:blipFill>
                  <pic:spPr bwMode="auto">
                    <a:xfrm>
                      <a:off x="0" y="0"/>
                      <a:ext cx="2563200" cy="24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2117CDAC" wp14:editId="375FC543">
            <wp:extent cx="2570400" cy="24660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785" t="6872" r="16428" b="2921"/>
                    <a:stretch/>
                  </pic:blipFill>
                  <pic:spPr bwMode="auto">
                    <a:xfrm>
                      <a:off x="0" y="0"/>
                      <a:ext cx="2570400" cy="24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75C" w:rsidRDefault="009769FC">
      <w:r>
        <w:t>GFM, diverges at 3820</w:t>
      </w:r>
    </w:p>
    <w:p w:rsidR="009769FC" w:rsidRDefault="009769FC">
      <w:r>
        <w:rPr>
          <w:noProof/>
          <w:lang w:eastAsia="ja-JP"/>
        </w:rPr>
        <w:drawing>
          <wp:inline distT="0" distB="0" distL="0" distR="0" wp14:anchorId="13EF4D36" wp14:editId="03AF91D1">
            <wp:extent cx="2602800" cy="2469600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577" t="6529" r="15889" b="3061"/>
                    <a:stretch/>
                  </pic:blipFill>
                  <pic:spPr bwMode="auto">
                    <a:xfrm>
                      <a:off x="0" y="0"/>
                      <a:ext cx="2602800" cy="246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188A19CA" wp14:editId="1621D837">
            <wp:extent cx="2577600" cy="246960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369" t="6700" r="16616" b="2890"/>
                    <a:stretch/>
                  </pic:blipFill>
                  <pic:spPr bwMode="auto">
                    <a:xfrm>
                      <a:off x="0" y="0"/>
                      <a:ext cx="2577600" cy="246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9FC" w:rsidRDefault="009769FC"/>
    <w:p w:rsidR="009769FC" w:rsidRDefault="009769FC">
      <w:r>
        <w:rPr>
          <w:noProof/>
          <w:lang w:eastAsia="ja-JP"/>
        </w:rPr>
        <w:drawing>
          <wp:inline distT="0" distB="0" distL="0" distR="0" wp14:anchorId="05C8E13B" wp14:editId="6317E4E8">
            <wp:extent cx="2588400" cy="2466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162" t="6873" r="16616" b="2890"/>
                    <a:stretch/>
                  </pic:blipFill>
                  <pic:spPr bwMode="auto">
                    <a:xfrm>
                      <a:off x="0" y="0"/>
                      <a:ext cx="2588400" cy="24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9FC" w:rsidRDefault="009769FC">
      <w:r>
        <w:t>Comparison of bubble shape: CSF blue, GFM red</w:t>
      </w:r>
    </w:p>
    <w:p w:rsidR="000B355B" w:rsidRDefault="000B355B">
      <w:pPr>
        <w:spacing w:after="200" w:line="276" w:lineRule="auto"/>
      </w:pPr>
      <w:r>
        <w:br w:type="page"/>
      </w:r>
    </w:p>
    <w:p w:rsidR="000B355B" w:rsidRDefault="000B355B" w:rsidP="000B355B">
      <w:r>
        <w:lastRenderedPageBreak/>
        <w:t>With wall</w:t>
      </w:r>
      <w:proofErr w:type="gramStart"/>
      <w:r>
        <w:t>,  Contact</w:t>
      </w:r>
      <w:proofErr w:type="gramEnd"/>
      <w:r>
        <w:t xml:space="preserve"> angle = 0 deg., </w:t>
      </w:r>
      <w:r>
        <w:t>10</w:t>
      </w:r>
      <w:r>
        <w:t>000 step</w:t>
      </w:r>
    </w:p>
    <w:p w:rsidR="000B355B" w:rsidRDefault="000B355B" w:rsidP="000B355B">
      <w:r>
        <w:t xml:space="preserve">Divergence can be avoided, </w:t>
      </w:r>
      <w:r w:rsidRPr="000B355B">
        <w:rPr>
          <w:b/>
          <w:color w:val="FF0000"/>
          <w:u w:val="single"/>
        </w:rPr>
        <w:t>when multi-grid is not used</w:t>
      </w:r>
      <w:r w:rsidR="008E1BDC">
        <w:rPr>
          <w:b/>
          <w:color w:val="FF0000"/>
          <w:u w:val="single"/>
        </w:rPr>
        <w:t xml:space="preserve"> for both CSF and GFM</w:t>
      </w:r>
      <w:r>
        <w:t>.</w:t>
      </w:r>
    </w:p>
    <w:p w:rsidR="000B355B" w:rsidRDefault="000B355B" w:rsidP="000B355B"/>
    <w:p w:rsidR="000B355B" w:rsidRDefault="000B355B" w:rsidP="000B355B">
      <w:pPr>
        <w:rPr>
          <w:noProof/>
          <w:lang w:eastAsia="ja-JP"/>
        </w:rPr>
      </w:pPr>
      <w:r>
        <w:t>CSF</w:t>
      </w:r>
    </w:p>
    <w:p w:rsidR="000B355B" w:rsidRDefault="000B355B" w:rsidP="000B355B">
      <w:pPr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2975FFB5" wp14:editId="5C5BFBBE">
            <wp:extent cx="2584800" cy="2448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6473" t="7044" r="16408" b="3407"/>
                    <a:stretch/>
                  </pic:blipFill>
                  <pic:spPr bwMode="auto">
                    <a:xfrm>
                      <a:off x="0" y="0"/>
                      <a:ext cx="2584800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146FC0F2" wp14:editId="59CE6312">
            <wp:extent cx="2584800" cy="24624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6266" t="6873" r="16616" b="3062"/>
                    <a:stretch/>
                  </pic:blipFill>
                  <pic:spPr bwMode="auto">
                    <a:xfrm>
                      <a:off x="0" y="0"/>
                      <a:ext cx="2584800" cy="24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5BC" w:rsidRDefault="00E265BC" w:rsidP="000B355B">
      <w:pPr>
        <w:rPr>
          <w:noProof/>
          <w:lang w:eastAsia="ja-JP"/>
        </w:rPr>
      </w:pPr>
      <w:r>
        <w:rPr>
          <w:noProof/>
          <w:lang w:eastAsia="ja-JP"/>
        </w:rPr>
        <w:t>Umax=0.015</w:t>
      </w:r>
    </w:p>
    <w:p w:rsidR="000B355B" w:rsidRDefault="000B355B" w:rsidP="000B355B">
      <w:pPr>
        <w:rPr>
          <w:noProof/>
          <w:lang w:eastAsia="ja-JP"/>
        </w:rPr>
      </w:pPr>
      <w:r>
        <w:rPr>
          <w:noProof/>
          <w:lang w:eastAsia="ja-JP"/>
        </w:rPr>
        <w:t>GFM</w:t>
      </w:r>
    </w:p>
    <w:p w:rsidR="000B355B" w:rsidRDefault="000B355B" w:rsidP="000B355B">
      <w:r>
        <w:rPr>
          <w:noProof/>
          <w:lang w:eastAsia="ja-JP"/>
        </w:rPr>
        <w:drawing>
          <wp:inline distT="0" distB="0" distL="0" distR="0" wp14:anchorId="33731027" wp14:editId="603F6D2D">
            <wp:extent cx="2570400" cy="24624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6162" t="6701" r="17032" b="3234"/>
                    <a:stretch/>
                  </pic:blipFill>
                  <pic:spPr bwMode="auto">
                    <a:xfrm>
                      <a:off x="0" y="0"/>
                      <a:ext cx="2570400" cy="24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34E902CB" wp14:editId="3BC36E4F">
            <wp:extent cx="2599200" cy="24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6369" t="6873" r="16201" b="3062"/>
                    <a:stretch/>
                  </pic:blipFill>
                  <pic:spPr bwMode="auto">
                    <a:xfrm>
                      <a:off x="0" y="0"/>
                      <a:ext cx="2599200" cy="24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5BC" w:rsidRDefault="00E265BC" w:rsidP="000B355B">
      <w:proofErr w:type="spellStart"/>
      <w:r>
        <w:t>Umax</w:t>
      </w:r>
      <w:proofErr w:type="spellEnd"/>
      <w:r>
        <w:t>=0.037</w:t>
      </w:r>
    </w:p>
    <w:p w:rsidR="000B355B" w:rsidRDefault="000B355B" w:rsidP="000B355B">
      <w:r>
        <w:rPr>
          <w:noProof/>
          <w:lang w:eastAsia="ja-JP"/>
        </w:rPr>
        <w:drawing>
          <wp:inline distT="0" distB="0" distL="0" distR="0" wp14:anchorId="37941F19" wp14:editId="15C8E2A1">
            <wp:extent cx="2602800" cy="24624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6369" t="6701" r="16097" b="3233"/>
                    <a:stretch/>
                  </pic:blipFill>
                  <pic:spPr bwMode="auto">
                    <a:xfrm>
                      <a:off x="0" y="0"/>
                      <a:ext cx="2602800" cy="24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7E5" w:rsidRDefault="00B427E5">
      <w:pPr>
        <w:spacing w:after="200" w:line="276" w:lineRule="auto"/>
      </w:pPr>
      <w:r>
        <w:br w:type="page"/>
      </w:r>
    </w:p>
    <w:p w:rsidR="00B427E5" w:rsidRDefault="00B427E5" w:rsidP="00B427E5">
      <w:r>
        <w:lastRenderedPageBreak/>
        <w:t>With wall</w:t>
      </w:r>
      <w:proofErr w:type="gramStart"/>
      <w:r>
        <w:t>,  Contact</w:t>
      </w:r>
      <w:proofErr w:type="gramEnd"/>
      <w:r>
        <w:t xml:space="preserve"> angle = 0 deg., 10000 step</w:t>
      </w:r>
      <w:r>
        <w:t xml:space="preserve">, with middle </w:t>
      </w:r>
      <w:proofErr w:type="spellStart"/>
      <w:r>
        <w:t>dt.</w:t>
      </w:r>
      <w:proofErr w:type="spellEnd"/>
    </w:p>
    <w:p w:rsidR="00B427E5" w:rsidRDefault="00B427E5" w:rsidP="00B427E5">
      <w:proofErr w:type="spellStart"/>
      <w:r>
        <w:t>dt</w:t>
      </w:r>
      <w:proofErr w:type="spellEnd"/>
      <w:r>
        <w:t xml:space="preserve"> = </w:t>
      </w:r>
      <w:r w:rsidRPr="00B427E5">
        <w:t>0.1*pow(air.rho()-&gt;value()*pow(dxmin,3.0)/(2.0*3.1415*mixed.sigma()-&gt;value()),0.5)</w:t>
      </w:r>
    </w:p>
    <w:p w:rsidR="00B427E5" w:rsidRDefault="00B427E5" w:rsidP="00B427E5">
      <w:r>
        <w:t xml:space="preserve">Divergence can be avoided, </w:t>
      </w:r>
      <w:r w:rsidRPr="000B355B">
        <w:rPr>
          <w:b/>
          <w:color w:val="FF0000"/>
          <w:u w:val="single"/>
        </w:rPr>
        <w:t>when multi-grid is not used</w:t>
      </w:r>
      <w:r>
        <w:rPr>
          <w:b/>
          <w:color w:val="FF0000"/>
          <w:u w:val="single"/>
        </w:rPr>
        <w:t xml:space="preserve"> for both CSF and GFM</w:t>
      </w:r>
      <w:r>
        <w:t>.</w:t>
      </w:r>
    </w:p>
    <w:p w:rsidR="00B427E5" w:rsidRDefault="00B427E5" w:rsidP="00B427E5"/>
    <w:p w:rsidR="00B427E5" w:rsidRDefault="00B427E5" w:rsidP="00B427E5">
      <w:pPr>
        <w:rPr>
          <w:noProof/>
          <w:lang w:eastAsia="ja-JP"/>
        </w:rPr>
      </w:pPr>
      <w:r>
        <w:t>CSF</w:t>
      </w:r>
    </w:p>
    <w:p w:rsidR="00B427E5" w:rsidRDefault="00B427E5" w:rsidP="000B355B">
      <w:r>
        <w:rPr>
          <w:noProof/>
          <w:lang w:eastAsia="ja-JP"/>
        </w:rPr>
        <w:drawing>
          <wp:inline distT="0" distB="0" distL="0" distR="0" wp14:anchorId="6F0741C8" wp14:editId="2043AC6A">
            <wp:extent cx="2563200" cy="245160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6577" t="6873" r="16721" b="3406"/>
                    <a:stretch/>
                  </pic:blipFill>
                  <pic:spPr bwMode="auto">
                    <a:xfrm>
                      <a:off x="0" y="0"/>
                      <a:ext cx="2563200" cy="24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1F46944F" wp14:editId="6C8B08ED">
            <wp:extent cx="2574000" cy="24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6162" t="6873" r="16928" b="3062"/>
                    <a:stretch/>
                  </pic:blipFill>
                  <pic:spPr bwMode="auto">
                    <a:xfrm>
                      <a:off x="0" y="0"/>
                      <a:ext cx="2574000" cy="24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7E5" w:rsidRDefault="00B427E5" w:rsidP="000B355B">
      <w:r>
        <w:t>GFM</w:t>
      </w:r>
    </w:p>
    <w:p w:rsidR="00B427E5" w:rsidRDefault="00B427E5" w:rsidP="000B355B">
      <w:r>
        <w:rPr>
          <w:noProof/>
          <w:lang w:eastAsia="ja-JP"/>
        </w:rPr>
        <w:drawing>
          <wp:inline distT="0" distB="0" distL="0" distR="0" wp14:anchorId="5A57A269" wp14:editId="6C939293">
            <wp:extent cx="2574000" cy="246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6681" t="6872" r="16428" b="2921"/>
                    <a:stretch/>
                  </pic:blipFill>
                  <pic:spPr bwMode="auto">
                    <a:xfrm>
                      <a:off x="0" y="0"/>
                      <a:ext cx="2574000" cy="24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2D1C0FE0" wp14:editId="03295904">
            <wp:extent cx="2541600" cy="245520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6681" t="7216" r="17155" b="2921"/>
                    <a:stretch/>
                  </pic:blipFill>
                  <pic:spPr bwMode="auto">
                    <a:xfrm>
                      <a:off x="0" y="0"/>
                      <a:ext cx="2541600" cy="24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7E5" w:rsidRDefault="00B427E5" w:rsidP="000B355B">
      <w:r>
        <w:rPr>
          <w:noProof/>
          <w:lang w:eastAsia="ja-JP"/>
        </w:rPr>
        <w:drawing>
          <wp:inline distT="0" distB="0" distL="0" distR="0" wp14:anchorId="2AD625D3" wp14:editId="7588ACB2">
            <wp:extent cx="2541600" cy="245520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6681" t="7045" r="17155" b="3093"/>
                    <a:stretch/>
                  </pic:blipFill>
                  <pic:spPr bwMode="auto">
                    <a:xfrm>
                      <a:off x="0" y="0"/>
                      <a:ext cx="2541600" cy="24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27E5" w:rsidSect="00BA33CA">
      <w:headerReference w:type="default" r:id="rId29"/>
      <w:footerReference w:type="default" r:id="rId30"/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0462" w:rsidRDefault="00CC0462" w:rsidP="0003576B">
      <w:r>
        <w:separator/>
      </w:r>
    </w:p>
  </w:endnote>
  <w:endnote w:type="continuationSeparator" w:id="0">
    <w:p w:rsidR="00CC0462" w:rsidRDefault="00CC0462" w:rsidP="00035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90849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576B" w:rsidRDefault="0003576B" w:rsidP="000357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27E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0462" w:rsidRDefault="00CC0462" w:rsidP="0003576B">
      <w:r>
        <w:separator/>
      </w:r>
    </w:p>
  </w:footnote>
  <w:footnote w:type="continuationSeparator" w:id="0">
    <w:p w:rsidR="00CC0462" w:rsidRDefault="00CC0462" w:rsidP="000357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76B" w:rsidRDefault="0003576B" w:rsidP="0003576B">
    <w:pPr>
      <w:pStyle w:val="Header"/>
      <w:jc w:val="right"/>
    </w:pPr>
    <w:r>
      <w:t>2015.11.01</w:t>
    </w:r>
  </w:p>
  <w:p w:rsidR="0003576B" w:rsidRDefault="0003576B" w:rsidP="0003576B">
    <w:pPr>
      <w:pStyle w:val="Header"/>
      <w:jc w:val="right"/>
    </w:pPr>
    <w:r>
      <w:t>Yohei Sato, Ver.1.3.1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A67329"/>
    <w:multiLevelType w:val="multilevel"/>
    <w:tmpl w:val="99C6CD6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9D6"/>
    <w:rsid w:val="00025D0D"/>
    <w:rsid w:val="0003576B"/>
    <w:rsid w:val="000B355B"/>
    <w:rsid w:val="00371FE3"/>
    <w:rsid w:val="004913F3"/>
    <w:rsid w:val="004A4366"/>
    <w:rsid w:val="005367FE"/>
    <w:rsid w:val="0075594A"/>
    <w:rsid w:val="007929D6"/>
    <w:rsid w:val="008E1BDC"/>
    <w:rsid w:val="009769FC"/>
    <w:rsid w:val="009C3C1E"/>
    <w:rsid w:val="00B427E5"/>
    <w:rsid w:val="00BA33CA"/>
    <w:rsid w:val="00CC0462"/>
    <w:rsid w:val="00D14C35"/>
    <w:rsid w:val="00DB5071"/>
    <w:rsid w:val="00DD296F"/>
    <w:rsid w:val="00E265BC"/>
    <w:rsid w:val="00EC575C"/>
    <w:rsid w:val="00F169A2"/>
    <w:rsid w:val="00F5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7FE"/>
    <w:pPr>
      <w:spacing w:after="0" w:line="240" w:lineRule="auto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67FE"/>
    <w:pPr>
      <w:keepNext/>
      <w:keepLines/>
      <w:numPr>
        <w:numId w:val="3"/>
      </w:numPr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67FE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67FE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7FE"/>
    <w:rPr>
      <w:rFonts w:ascii="Arial" w:eastAsiaTheme="majorEastAsia" w:hAnsi="Arial" w:cstheme="majorBidi"/>
      <w:b/>
      <w:bCs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7FE"/>
    <w:rPr>
      <w:rFonts w:ascii="Arial" w:eastAsiaTheme="majorEastAsia" w:hAnsi="Arial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67FE"/>
    <w:rPr>
      <w:rFonts w:ascii="Arial" w:eastAsiaTheme="majorEastAsia" w:hAnsi="Arial" w:cstheme="majorBidi"/>
      <w:b/>
      <w:bCs/>
      <w:color w:val="000000" w:themeColor="text1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367FE"/>
    <w:pPr>
      <w:spacing w:after="200"/>
      <w:jc w:val="both"/>
    </w:pPr>
    <w:rPr>
      <w:b/>
      <w:bCs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9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D6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3576B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6B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3576B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6B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7FE"/>
    <w:pPr>
      <w:spacing w:after="0" w:line="240" w:lineRule="auto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67FE"/>
    <w:pPr>
      <w:keepNext/>
      <w:keepLines/>
      <w:numPr>
        <w:numId w:val="3"/>
      </w:numPr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67FE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67FE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7FE"/>
    <w:rPr>
      <w:rFonts w:ascii="Arial" w:eastAsiaTheme="majorEastAsia" w:hAnsi="Arial" w:cstheme="majorBidi"/>
      <w:b/>
      <w:bCs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7FE"/>
    <w:rPr>
      <w:rFonts w:ascii="Arial" w:eastAsiaTheme="majorEastAsia" w:hAnsi="Arial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67FE"/>
    <w:rPr>
      <w:rFonts w:ascii="Arial" w:eastAsiaTheme="majorEastAsia" w:hAnsi="Arial" w:cstheme="majorBidi"/>
      <w:b/>
      <w:bCs/>
      <w:color w:val="000000" w:themeColor="text1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367FE"/>
    <w:pPr>
      <w:spacing w:after="200"/>
      <w:jc w:val="both"/>
    </w:pPr>
    <w:rPr>
      <w:b/>
      <w:bCs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9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D6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3576B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6B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3576B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6B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112D2074.dotm</Template>
  <TotalTime>0</TotalTime>
  <Pages>5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PSI - Paul Scherrer Institut</Company>
  <LinksUpToDate>false</LinksUpToDate>
  <CharactersWithSpaces>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Sato Yohei</dc:creator>
  <cp:lastModifiedBy>Sato Yohei</cp:lastModifiedBy>
  <cp:revision>9</cp:revision>
  <dcterms:created xsi:type="dcterms:W3CDTF">2015-11-01T18:49:00Z</dcterms:created>
  <dcterms:modified xsi:type="dcterms:W3CDTF">2015-11-03T07:12:00Z</dcterms:modified>
</cp:coreProperties>
</file>